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2E9" w:rsidRPr="00990896" w:rsidRDefault="00E752E9" w:rsidP="00E752E9">
      <w:pPr>
        <w:widowControl/>
        <w:wordWrap/>
        <w:autoSpaceDE/>
        <w:autoSpaceDN/>
        <w:spacing w:after="120" w:line="240" w:lineRule="auto"/>
        <w:jc w:val="left"/>
        <w:rPr>
          <w:rFonts w:ascii="새굴림" w:eastAsiaTheme="minor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436EC9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 w:rsidRPr="00990896"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1" wp14:anchorId="562439DC" wp14:editId="46CC87B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7740" cy="10728000"/>
            <wp:effectExtent l="0" t="0" r="0" b="0"/>
            <wp:wrapNone/>
            <wp:docPr id="17" name="그림 17" descr="Z:\01 설치메뉴얼자료\00 메뉴얼 서식\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01 설치메뉴얼자료\00 메뉴얼 서식\Cov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740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66C1B">
      <w:pPr>
        <w:pStyle w:val="ListParagraph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</w:p>
    <w:p w:rsidR="00E66C1B" w:rsidRPr="00990896" w:rsidRDefault="00E66C1B" w:rsidP="00E20040">
      <w:pPr>
        <w:pStyle w:val="Title"/>
        <w:ind w:left="799"/>
        <w:jc w:val="left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sectPr w:rsidR="00E66C1B" w:rsidRPr="00990896" w:rsidSect="00E66C1B">
          <w:headerReference w:type="even" r:id="rId9"/>
          <w:pgSz w:w="11906" w:h="16838"/>
          <w:pgMar w:top="1440" w:right="1080" w:bottom="1440" w:left="1080" w:header="851" w:footer="992" w:gutter="0"/>
          <w:cols w:space="425"/>
          <w:docGrid w:linePitch="367" w:charSpace="622"/>
        </w:sectPr>
      </w:pPr>
      <w:bookmarkStart w:id="0" w:name="_Toc441652426"/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Oracle</w:t>
      </w:r>
      <w:r w:rsidR="00477D28" w:rsidRPr="00990896">
        <w:rPr>
          <w:vertAlign w:val="superscript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®</w:t>
      </w: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 xml:space="preserve"> Database</w:t>
      </w:r>
      <w:r w:rsidRPr="00990896"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br/>
      </w:r>
      <w:r w:rsidR="00E20040"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for</w:t>
      </w: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 xml:space="preserve"> </w:t>
      </w:r>
      <w:bookmarkEnd w:id="0"/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Default="00717388" w:rsidP="00717388">
      <w:pPr>
        <w:rPr>
          <w:rFonts w:eastAsiaTheme="minorEastAsia"/>
        </w:rPr>
      </w:pPr>
    </w:p>
    <w:p w:rsidR="00717388" w:rsidRPr="00717388" w:rsidRDefault="00717388" w:rsidP="00717388">
      <w:pPr>
        <w:rPr>
          <w:rFonts w:eastAsiaTheme="minorEastAsia"/>
        </w:rPr>
      </w:pPr>
    </w:p>
    <w:p w:rsidR="00C61EB9" w:rsidRPr="00990896" w:rsidRDefault="00C61EB9" w:rsidP="00436EC9">
      <w:pPr>
        <w:pStyle w:val="Subtitle"/>
        <w:ind w:left="4794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sectPr w:rsidR="00C61EB9" w:rsidRPr="00990896" w:rsidSect="00E66C1B">
          <w:headerReference w:type="even" r:id="rId10"/>
          <w:headerReference w:type="default" r:id="rId11"/>
          <w:footerReference w:type="default" r:id="rId12"/>
          <w:pgSz w:w="11906" w:h="16838"/>
          <w:pgMar w:top="1440" w:right="1080" w:bottom="1440" w:left="1080" w:header="851" w:footer="992" w:gutter="0"/>
          <w:cols w:space="425"/>
          <w:docGrid w:linePitch="367" w:charSpace="622"/>
        </w:sectPr>
      </w:pPr>
      <w:bookmarkStart w:id="1" w:name="_Toc441652427"/>
      <w:r w:rsidRPr="00990896">
        <w:rPr>
          <w:b w:val="0"/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anchor distT="0" distB="0" distL="114300" distR="114300" simplePos="0" relativeHeight="251659264" behindDoc="1" locked="0" layoutInCell="1" allowOverlap="1" wp14:anchorId="2F80224C" wp14:editId="61B07FC5">
            <wp:simplePos x="0" y="0"/>
            <wp:positionH relativeFrom="page">
              <wp:posOffset>-484</wp:posOffset>
            </wp:positionH>
            <wp:positionV relativeFrom="page">
              <wp:posOffset>9880714</wp:posOffset>
            </wp:positionV>
            <wp:extent cx="4351585" cy="573206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cover-Image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5"/>
                    <a:stretch/>
                  </pic:blipFill>
                  <pic:spPr bwMode="auto">
                    <a:xfrm>
                      <a:off x="0" y="0"/>
                      <a:ext cx="4351585" cy="57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40" w:rsidRPr="00990896"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Oracle® Database</w:t>
      </w:r>
      <w:r w:rsidR="00E20040" w:rsidRPr="00990896"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br/>
      </w:r>
      <w:r w:rsidR="00E20040" w:rsidRPr="00990896">
        <w:rPr>
          <w:rFonts w:hint="eastAsia"/>
          <w:b w:val="0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Installation Guide</w:t>
      </w:r>
      <w:r w:rsidR="00E20040" w:rsidRPr="00990896">
        <w:rPr>
          <w:rFonts w:hint="eastAsia"/>
          <w:b w:val="0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br/>
        <w:t xml:space="preserve">for </w:t>
      </w:r>
      <w:bookmarkEnd w:id="1"/>
    </w:p>
    <w:p w:rsidR="009654FE" w:rsidRPr="00990896" w:rsidRDefault="001D0D56" w:rsidP="00771C90">
      <w:pPr>
        <w:pStyle w:val="Heading1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bookmarkStart w:id="2" w:name="_Toc441652428"/>
      <w:bookmarkEnd w:id="2"/>
      <w:r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t>Windows Server 2003</w:t>
      </w:r>
    </w:p>
    <w:p w:rsidR="00771C90" w:rsidRPr="00990896" w:rsidRDefault="00771C90" w:rsidP="00771C90">
      <w:pPr>
        <w:pStyle w:val="Heading2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운영체제 설치</w:t>
      </w:r>
    </w:p>
    <w:p w:rsidR="00771C90" w:rsidRPr="00990896" w:rsidRDefault="00771C90" w:rsidP="00893B8E">
      <w:pPr>
        <w:pStyle w:val="BodyText2"/>
        <w:jc w:val="center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 w:rsidRPr="00990896">
        <w:rPr>
          <w:rFonts w:hint="eastAsia"/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 wp14:anchorId="4B229151" wp14:editId="082DA7B9">
            <wp:extent cx="3600000" cy="3530228"/>
            <wp:effectExtent l="0" t="0" r="635" b="0"/>
            <wp:docPr id="50" name="Picture 50" descr="C:\Users\STU\Desktop\ITWILL\[Windows Server 2008 32bit]\[Windows Server 2008]_[Install]_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TU\Desktop\ITWILL\[Windows Server 2008 32bit]\[Windows Server 2008]_[Install]_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3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D8" w:rsidRDefault="00771C90" w:rsidP="00893B8E">
      <w:pPr>
        <w:pStyle w:val="BodyText2"/>
        <w:jc w:val="center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VMware</w:t>
      </w:r>
      <w:r w:rsidRPr="00990896"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 xml:space="preserve"> </w:t>
      </w: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환경에서 설치하였습니다.</w:t>
      </w:r>
      <w:r w:rsidRPr="00990896"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 xml:space="preserve"> Custom</w:t>
      </w:r>
      <w:r w:rsidRPr="00990896">
        <w:rPr>
          <w:rFonts w:hint="eastAsia"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t>을 누르고 Next &gt;</w:t>
      </w:r>
      <w:r w:rsidR="001D0D56">
        <w:rPr>
          <w:rFonts w:hint="eastAsia"/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323" name="Picture 323" descr="C:\Users\STU\Desktop\ITWILL\[Windows Server 2003 32bit]\1_[OS]_[Install]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\Desktop\ITWILL\[Windows Server 2003 32bit]\1_[OS]_[Install]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D56"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324" name="Picture 324" descr="C:\Users\STU\Desktop\ITWILL\[Windows Server 2003 32bit]\1_[OS]_[Install]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\Desktop\ITWILL\[Windows Server 2003 32bit]\1_[OS]_[Install] (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2D8" w:rsidRDefault="00EA52D8" w:rsidP="00893B8E">
      <w:pPr>
        <w:pStyle w:val="BodyText2"/>
        <w:jc w:val="center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bookmarkStart w:id="3" w:name="_GoBack"/>
      <w:bookmarkEnd w:id="3"/>
    </w:p>
    <w:p w:rsidR="00E8338D" w:rsidRPr="00CD4518" w:rsidRDefault="001D0D56" w:rsidP="00893B8E">
      <w:pPr>
        <w:pStyle w:val="BodyText2"/>
        <w:jc w:val="center"/>
        <w:rPr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</w:pP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325" name="Picture 325" descr="C:\Users\STU\Desktop\ITWILL\[Windows Server 2003 32bit]\1_[OS]_[Install]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\Desktop\ITWILL\[Windows Server 2003 32bit]\1_[OS]_[Install] (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368" name="Picture 368" descr="C:\Users\STU\Desktop\ITWILL\[Windows Server 2003 32bit]\1_[OS]_[Install]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\Desktop\ITWILL\[Windows Server 2003 32bit]\1_[OS]_[Install] (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426" name="Picture 426" descr="C:\Users\STU\Desktop\ITWILL\[Windows Server 2003 32bit]\1_[OS]_[Install]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\Desktop\ITWILL\[Windows Server 2003 32bit]\1_[OS]_[Install] (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430" name="Picture 430" descr="C:\Users\STU\Desktop\ITWILL\[Windows Server 2003 32bit]\1_[OS]_[Install]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\Desktop\ITWILL\[Windows Server 2003 32bit]\1_[OS]_[Install] (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447" name="Picture 447" descr="C:\Users\STU\Desktop\ITWILL\[Windows Server 2003 32bit]\1_[OS]_[Install]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\Desktop\ITWILL\[Windows Server 2003 32bit]\1_[OS]_[Install] (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448" name="Picture 448" descr="C:\Users\STU\Desktop\ITWILL\[Windows Server 2003 32bit]\1_[OS]_[Install]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\Desktop\ITWILL\[Windows Server 2003 32bit]\1_[OS]_[Install] (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449" name="Picture 449" descr="C:\Users\STU\Desktop\ITWILL\[Windows Server 2003 32bit]\1_[OS]_[Install]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\Desktop\ITWILL\[Windows Server 2003 32bit]\1_[OS]_[Install] (1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450" name="Picture 450" descr="C:\Users\STU\Desktop\ITWILL\[Windows Server 2003 32bit]\1_[OS]_[Install]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\Desktop\ITWILL\[Windows Server 2003 32bit]\1_[OS]_[Install] (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451" name="Picture 451" descr="C:\Users\STU\Desktop\ITWILL\[Windows Server 2003 32bit]\1_[OS]_[Install]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\Desktop\ITWILL\[Windows Server 2003 32bit]\1_[OS]_[Install] (1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722172"/>
            <wp:effectExtent l="0" t="0" r="635" b="0"/>
            <wp:docPr id="452" name="Picture 452" descr="C:\Users\STU\Desktop\ITWILL\[Windows Server 2003 32bit]\1_[OS]_[Install]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\Desktop\ITWILL\[Windows Server 2003 32bit]\1_[OS]_[Install] (1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3722172"/>
            <wp:effectExtent l="0" t="0" r="635" b="0"/>
            <wp:docPr id="453" name="Picture 453" descr="C:\Users\STU\Desktop\ITWILL\[Windows Server 2003 32bit]\1_[OS]_[Install]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\Desktop\ITWILL\[Windows Server 2003 32bit]\1_[OS]_[Install] (1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72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3057231"/>
            <wp:effectExtent l="0" t="0" r="635" b="0"/>
            <wp:docPr id="454" name="Picture 454" descr="C:\Users\STU\Desktop\ITWILL\[Windows Server 2003 32bit]\1_[OS]_[Install]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U\Desktop\ITWILL\[Windows Server 2003 32bit]\1_[OS]_[Install] (15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691692"/>
            <wp:effectExtent l="0" t="0" r="635" b="0"/>
            <wp:docPr id="455" name="Picture 455" descr="C:\Users\STU\Desktop\ITWILL\[Windows Server 2003 32bit]\1_[OS]_[Install]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\Desktop\ITWILL\[Windows Server 2003 32bit]\1_[OS]_[Install] (1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1980277"/>
            <wp:effectExtent l="0" t="0" r="635" b="1270"/>
            <wp:docPr id="456" name="Picture 456" descr="C:\Users\STU\Desktop\ITWILL\[Windows Server 2003 32bit]\1_[OS]_[Install]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\Desktop\ITWILL\[Windows Server 2003 32bit]\1_[OS]_[Install] (1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1980277"/>
            <wp:effectExtent l="0" t="0" r="635" b="1270"/>
            <wp:docPr id="457" name="Picture 457" descr="C:\Users\STU\Desktop\ITWILL\[Windows Server 2003 32bit]\1_[OS]_[Install]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\Desktop\ITWILL\[Windows Server 2003 32bit]\1_[OS]_[Install] (18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1980277"/>
            <wp:effectExtent l="0" t="0" r="635" b="1270"/>
            <wp:docPr id="458" name="Picture 458" descr="C:\Users\STU\Desktop\ITWILL\[Windows Server 2003 32bit]\1_[OS]_[Install]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\Desktop\ITWILL\[Windows Server 2003 32bit]\1_[OS]_[Install] (1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1980277"/>
            <wp:effectExtent l="0" t="0" r="635" b="1270"/>
            <wp:docPr id="459" name="Picture 459" descr="C:\Users\STU\Desktop\ITWILL\[Windows Server 2003 32bit]\1_[OS]_[Install]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\Desktop\ITWILL\[Windows Server 2003 32bit]\1_[OS]_[Install] (20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0" name="Picture 460" descr="C:\Users\STU\Desktop\ITWILL\[Windows Server 2003 32bit]\1_[OS]_[Install]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U\Desktop\ITWILL\[Windows Server 2003 32bit]\1_[OS]_[Install] (2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2700000"/>
            <wp:effectExtent l="0" t="0" r="635" b="5715"/>
            <wp:docPr id="461" name="Picture 461" descr="C:\Users\STU\Desktop\ITWILL\[Windows Server 2003 32bit]\1_[OS]_[Install]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U\Desktop\ITWILL\[Windows Server 2003 32bit]\1_[OS]_[Install] (2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2" name="Picture 462" descr="C:\Users\STU\Desktop\ITWILL\[Windows Server 2003 32bit]\1_[OS]_[Install]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U\Desktop\ITWILL\[Windows Server 2003 32bit]\1_[OS]_[Install] (2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3" name="Picture 463" descr="C:\Users\STU\Desktop\ITWILL\[Windows Server 2003 32bit]\1_[OS]_[Install]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U\Desktop\ITWILL\[Windows Server 2003 32bit]\1_[OS]_[Install] (24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2700000"/>
            <wp:effectExtent l="0" t="0" r="635" b="5715"/>
            <wp:docPr id="464" name="Picture 464" descr="C:\Users\STU\Desktop\ITWILL\[Windows Server 2003 32bit]\1_[OS]_[Install]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TU\Desktop\ITWILL\[Windows Server 2003 32bit]\1_[OS]_[Install] (2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5" name="Picture 465" descr="C:\Users\STU\Desktop\ITWILL\[Windows Server 2003 32bit]\1_[OS]_[Install]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U\Desktop\ITWILL\[Windows Server 2003 32bit]\1_[OS]_[Install] (26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6" name="Picture 466" descr="C:\Users\STU\Desktop\ITWILL\[Windows Server 2003 32bit]\1_[OS]_[Install]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\Desktop\ITWILL\[Windows Server 2003 32bit]\1_[OS]_[Install] (27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lastRenderedPageBreak/>
        <w:drawing>
          <wp:inline distT="0" distB="0" distL="0" distR="0">
            <wp:extent cx="3600000" cy="2700000"/>
            <wp:effectExtent l="0" t="0" r="635" b="5715"/>
            <wp:docPr id="467" name="Picture 467" descr="C:\Users\STU\Desktop\ITWILL\[Windows Server 2003 32bit]\1_[OS]_[Install]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U\Desktop\ITWILL\[Windows Server 2003 32bit]\1_[OS]_[Install] (28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8" name="Picture 468" descr="C:\Users\STU\Desktop\ITWILL\[Windows Server 2003 32bit]\1_[OS]_[Install]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U\Desktop\ITWILL\[Windows Server 2003 32bit]\1_[OS]_[Install] (29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textOutline w14:w="9525" w14:cap="rnd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bevel/>
          </w14:textOutline>
        </w:rPr>
        <w:drawing>
          <wp:inline distT="0" distB="0" distL="0" distR="0">
            <wp:extent cx="3600000" cy="2700000"/>
            <wp:effectExtent l="0" t="0" r="635" b="5715"/>
            <wp:docPr id="469" name="Picture 469" descr="C:\Users\STU\Desktop\ITWILL\[Windows Server 2003 32bit]\1_[OS]_[Install]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\Desktop\ITWILL\[Windows Server 2003 32bit]\1_[OS]_[Install] (30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38D" w:rsidRPr="00CD4518" w:rsidSect="009654FE">
      <w:headerReference w:type="even" r:id="rId44"/>
      <w:headerReference w:type="default" r:id="rId45"/>
      <w:footerReference w:type="even" r:id="rId46"/>
      <w:footerReference w:type="default" r:id="rId47"/>
      <w:pgSz w:w="11906" w:h="16838"/>
      <w:pgMar w:top="1440" w:right="1080" w:bottom="1440" w:left="1080" w:header="851" w:footer="992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425"/>
      <w:docGrid w:linePitch="367" w:charSpace="62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19B" w:rsidRDefault="002D719B" w:rsidP="00D44FFE">
      <w:pPr>
        <w:spacing w:after="0"/>
      </w:pPr>
      <w:r>
        <w:separator/>
      </w:r>
    </w:p>
  </w:endnote>
  <w:endnote w:type="continuationSeparator" w:id="0">
    <w:p w:rsidR="002D719B" w:rsidRDefault="002D719B" w:rsidP="00D44F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함초롬돋움">
    <w:altName w:val="Arial Unicode MS"/>
    <w:charset w:val="81"/>
    <w:family w:val="modern"/>
    <w:pitch w:val="variable"/>
    <w:sig w:usb0="F7002EFF" w:usb1="19DFFFFF" w:usb2="001BFDD7" w:usb3="00000000" w:csb0="001F007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Pr="00B453F3" w:rsidRDefault="00DB21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Pr="00342A5E" w:rsidRDefault="00DB21B0" w:rsidP="00342A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Pr="00B453F3" w:rsidRDefault="002D719B">
    <w:pPr>
      <w:pStyle w:val="Footer"/>
    </w:pPr>
    <w:sdt>
      <w:sdtPr>
        <w:id w:val="218260129"/>
        <w:placeholder>
          <w:docPart w:val="9CC798E874A84BF585CB8F357F3A2C47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  <w:r w:rsidR="00DB21B0">
      <w:ptab w:relativeTo="margin" w:alignment="center" w:leader="none"/>
    </w:r>
    <w:sdt>
      <w:sdtPr>
        <w:id w:val="552659362"/>
        <w:placeholder>
          <w:docPart w:val="9CC798E874A84BF585CB8F357F3A2C47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  <w:r w:rsidR="00DB21B0">
      <w:ptab w:relativeTo="margin" w:alignment="right" w:leader="none"/>
    </w:r>
    <w:r w:rsidR="00DB21B0" w:rsidRPr="00C61EB9">
      <w:rPr>
        <w:b/>
        <w:noProof/>
      </w:rPr>
      <w:drawing>
        <wp:anchor distT="0" distB="0" distL="114300" distR="114300" simplePos="0" relativeHeight="251663360" behindDoc="1" locked="0" layoutInCell="1" allowOverlap="1" wp14:anchorId="73331D04" wp14:editId="0AED0A4F">
          <wp:simplePos x="0" y="0"/>
          <wp:positionH relativeFrom="page">
            <wp:posOffset>6642735</wp:posOffset>
          </wp:positionH>
          <wp:positionV relativeFrom="page">
            <wp:posOffset>9667240</wp:posOffset>
          </wp:positionV>
          <wp:extent cx="601200" cy="352800"/>
          <wp:effectExtent l="0" t="0" r="8890" b="9525"/>
          <wp:wrapNone/>
          <wp:docPr id="274" name="그림 2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ub-cover-Imag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485" r="57616"/>
                  <a:stretch/>
                </pic:blipFill>
                <pic:spPr bwMode="auto">
                  <a:xfrm>
                    <a:off x="0" y="0"/>
                    <a:ext cx="601200" cy="352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21B0" w:rsidRPr="00342A5E">
      <w:rPr>
        <w:b/>
        <w:color w:val="FFFFFF" w:themeColor="background1"/>
      </w:rPr>
      <w:fldChar w:fldCharType="begin"/>
    </w:r>
    <w:r w:rsidR="00DB21B0" w:rsidRPr="00342A5E">
      <w:rPr>
        <w:b/>
        <w:color w:val="FFFFFF" w:themeColor="background1"/>
      </w:rPr>
      <w:instrText>PAGE   \* MERGEFORMAT</w:instrText>
    </w:r>
    <w:r w:rsidR="00DB21B0" w:rsidRPr="00342A5E">
      <w:rPr>
        <w:b/>
        <w:color w:val="FFFFFF" w:themeColor="background1"/>
      </w:rPr>
      <w:fldChar w:fldCharType="separate"/>
    </w:r>
    <w:r w:rsidR="00EA52D8" w:rsidRPr="00EA52D8">
      <w:rPr>
        <w:b/>
        <w:noProof/>
        <w:color w:val="FFFFFF" w:themeColor="background1"/>
        <w:lang w:val="ko-KR"/>
      </w:rPr>
      <w:t>5</w:t>
    </w:r>
    <w:r w:rsidR="00DB21B0" w:rsidRPr="00342A5E">
      <w:rPr>
        <w:b/>
        <w:color w:val="FFFFFF" w:themeColor="background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19B" w:rsidRDefault="002D719B" w:rsidP="00D44FFE">
      <w:pPr>
        <w:spacing w:after="0"/>
      </w:pPr>
      <w:r>
        <w:separator/>
      </w:r>
    </w:p>
  </w:footnote>
  <w:footnote w:type="continuationSeparator" w:id="0">
    <w:p w:rsidR="002D719B" w:rsidRDefault="002D719B" w:rsidP="00D44FF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Default="002D719B">
    <w:pPr>
      <w:pStyle w:val="Header"/>
    </w:pPr>
    <w:sdt>
      <w:sdtPr>
        <w:id w:val="-1067647031"/>
        <w:placeholder>
          <w:docPart w:val="1DA36892F1FB4FF5B878B741FC06A1C4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  <w:r w:rsidR="00DB21B0">
      <w:ptab w:relativeTo="margin" w:alignment="center" w:leader="none"/>
    </w:r>
    <w:sdt>
      <w:sdtPr>
        <w:id w:val="968859947"/>
        <w:placeholder>
          <w:docPart w:val="1DA36892F1FB4FF5B878B741FC06A1C4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  <w:r w:rsidR="00DB21B0">
      <w:ptab w:relativeTo="margin" w:alignment="right" w:leader="none"/>
    </w:r>
    <w:sdt>
      <w:sdtPr>
        <w:id w:val="968859952"/>
        <w:placeholder>
          <w:docPart w:val="1DA36892F1FB4FF5B878B741FC06A1C4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Default="00DB21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Default="00DB21B0" w:rsidP="00E66C1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Default="00DB21B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1B0" w:rsidRDefault="002D719B" w:rsidP="009654FE">
    <w:pPr>
      <w:pStyle w:val="Header"/>
      <w:pBdr>
        <w:bottom w:val="single" w:sz="18" w:space="1" w:color="C00000"/>
      </w:pBdr>
    </w:pPr>
    <w:sdt>
      <w:sdtPr>
        <w:id w:val="1828170847"/>
        <w:placeholder>
          <w:docPart w:val="1DA36892F1FB4FF5B878B741FC06A1C4"/>
        </w:placeholder>
        <w:temporary/>
        <w:showingPlcHdr/>
      </w:sdtPr>
      <w:sdtEndPr/>
      <w:sdtContent>
        <w:r w:rsidR="00DB21B0">
          <w:rPr>
            <w:lang w:val="ko-KR"/>
          </w:rPr>
          <w:t>[텍스트 입력]</w:t>
        </w:r>
      </w:sdtContent>
    </w:sdt>
    <w:r w:rsidR="00DB21B0">
      <w:ptab w:relativeTo="margin" w:alignment="center" w:leader="none"/>
    </w:r>
    <w:r w:rsidR="00DB21B0">
      <w:ptab w:relativeTo="margin" w:alignment="right" w:leader="none"/>
    </w:r>
    <w:r w:rsidR="00DB21B0" w:rsidRPr="00342A5E">
      <w:rPr>
        <w:rFonts w:ascii="Arial Narrow" w:eastAsiaTheme="minorEastAsia" w:hAnsi="Arial Narrow"/>
      </w:rPr>
      <w:t xml:space="preserve">Oracle </w:t>
    </w:r>
    <w:r w:rsidR="00DB21B0">
      <w:rPr>
        <w:rFonts w:ascii="Arial Narrow" w:eastAsiaTheme="minorEastAsia" w:hAnsi="Arial Narrow"/>
      </w:rPr>
      <w:t>Database Installation Guide for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07A0FA0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A42C9FF2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0972B950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FC40C5B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9D7402A2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5334865E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E96AD8C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B92D68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CEA5D70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11926F0A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733995"/>
    <w:multiLevelType w:val="multilevel"/>
    <w:tmpl w:val="246001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3271E99"/>
    <w:multiLevelType w:val="hybridMultilevel"/>
    <w:tmpl w:val="FE9E9A44"/>
    <w:lvl w:ilvl="0" w:tplc="CA98C070">
      <w:start w:val="1"/>
      <w:numFmt w:val="decimal"/>
      <w:lvlText w:val="1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307678"/>
    <w:multiLevelType w:val="hybridMultilevel"/>
    <w:tmpl w:val="552A8A9C"/>
    <w:lvl w:ilvl="0" w:tplc="04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3EAF12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97303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99167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BA230E6"/>
    <w:multiLevelType w:val="hybridMultilevel"/>
    <w:tmpl w:val="332ECFA4"/>
    <w:lvl w:ilvl="0" w:tplc="098214B4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9C860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CC103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D7A2020"/>
    <w:multiLevelType w:val="hybridMultilevel"/>
    <w:tmpl w:val="CE4E2AD6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D4AC48F8">
      <w:start w:val="1"/>
      <w:numFmt w:val="bullet"/>
      <w:lvlText w:val="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0" w15:restartNumberingAfterBreak="0">
    <w:nsid w:val="733167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3583E90"/>
    <w:multiLevelType w:val="multilevel"/>
    <w:tmpl w:val="9E02412A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4"/>
  </w:num>
  <w:num w:numId="2">
    <w:abstractNumId w:val="17"/>
  </w:num>
  <w:num w:numId="3">
    <w:abstractNumId w:val="18"/>
  </w:num>
  <w:num w:numId="4">
    <w:abstractNumId w:val="10"/>
  </w:num>
  <w:num w:numId="5">
    <w:abstractNumId w:val="11"/>
  </w:num>
  <w:num w:numId="6">
    <w:abstractNumId w:val="16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15"/>
  </w:num>
  <w:num w:numId="19">
    <w:abstractNumId w:val="21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ocumentProtection w:edit="readOnly" w:enforcement="0"/>
  <w:defaultTabStop w:val="799"/>
  <w:drawingGridHorizontalSpacing w:val="102"/>
  <w:drawingGridVerticalSpacing w:val="367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D2"/>
    <w:rsid w:val="00007845"/>
    <w:rsid w:val="00017240"/>
    <w:rsid w:val="00050276"/>
    <w:rsid w:val="00056839"/>
    <w:rsid w:val="000618CB"/>
    <w:rsid w:val="00073374"/>
    <w:rsid w:val="00084E3F"/>
    <w:rsid w:val="000874BA"/>
    <w:rsid w:val="00093041"/>
    <w:rsid w:val="000A19D3"/>
    <w:rsid w:val="000C316C"/>
    <w:rsid w:val="000C6126"/>
    <w:rsid w:val="000F6DE8"/>
    <w:rsid w:val="00125134"/>
    <w:rsid w:val="001344A9"/>
    <w:rsid w:val="001435A0"/>
    <w:rsid w:val="00153F49"/>
    <w:rsid w:val="0015627A"/>
    <w:rsid w:val="00172066"/>
    <w:rsid w:val="001874AD"/>
    <w:rsid w:val="001C0966"/>
    <w:rsid w:val="001C4130"/>
    <w:rsid w:val="001D0D56"/>
    <w:rsid w:val="001E194B"/>
    <w:rsid w:val="001E5A44"/>
    <w:rsid w:val="001F4325"/>
    <w:rsid w:val="0023632E"/>
    <w:rsid w:val="002539C1"/>
    <w:rsid w:val="002575D2"/>
    <w:rsid w:val="002769F4"/>
    <w:rsid w:val="00286B43"/>
    <w:rsid w:val="0029655A"/>
    <w:rsid w:val="002B051E"/>
    <w:rsid w:val="002D35DF"/>
    <w:rsid w:val="002D719B"/>
    <w:rsid w:val="003177C2"/>
    <w:rsid w:val="00332DF6"/>
    <w:rsid w:val="00342A5E"/>
    <w:rsid w:val="0035767A"/>
    <w:rsid w:val="00365942"/>
    <w:rsid w:val="0037646C"/>
    <w:rsid w:val="00395B99"/>
    <w:rsid w:val="003A5619"/>
    <w:rsid w:val="00425F32"/>
    <w:rsid w:val="00436EC9"/>
    <w:rsid w:val="004474B7"/>
    <w:rsid w:val="00453443"/>
    <w:rsid w:val="0045613D"/>
    <w:rsid w:val="00461B67"/>
    <w:rsid w:val="00463E71"/>
    <w:rsid w:val="00477D28"/>
    <w:rsid w:val="00491A35"/>
    <w:rsid w:val="004E2716"/>
    <w:rsid w:val="004F3CC6"/>
    <w:rsid w:val="00502441"/>
    <w:rsid w:val="00530E9A"/>
    <w:rsid w:val="00581FC9"/>
    <w:rsid w:val="005A6B0B"/>
    <w:rsid w:val="005B27B5"/>
    <w:rsid w:val="005C6679"/>
    <w:rsid w:val="006527B2"/>
    <w:rsid w:val="006574EA"/>
    <w:rsid w:val="006871CB"/>
    <w:rsid w:val="006C02C1"/>
    <w:rsid w:val="006D0AFE"/>
    <w:rsid w:val="006D777F"/>
    <w:rsid w:val="006E74EB"/>
    <w:rsid w:val="00717388"/>
    <w:rsid w:val="007339CE"/>
    <w:rsid w:val="00771C90"/>
    <w:rsid w:val="00776617"/>
    <w:rsid w:val="007876DC"/>
    <w:rsid w:val="007C1684"/>
    <w:rsid w:val="007C6744"/>
    <w:rsid w:val="007D43DA"/>
    <w:rsid w:val="007E55C5"/>
    <w:rsid w:val="007F3597"/>
    <w:rsid w:val="00827F03"/>
    <w:rsid w:val="008317A7"/>
    <w:rsid w:val="00873615"/>
    <w:rsid w:val="00884E84"/>
    <w:rsid w:val="00893B8E"/>
    <w:rsid w:val="00894E37"/>
    <w:rsid w:val="008967D5"/>
    <w:rsid w:val="008A12A3"/>
    <w:rsid w:val="008C74C4"/>
    <w:rsid w:val="008D6F99"/>
    <w:rsid w:val="009250E5"/>
    <w:rsid w:val="009259D2"/>
    <w:rsid w:val="00962A68"/>
    <w:rsid w:val="009654FE"/>
    <w:rsid w:val="00965C79"/>
    <w:rsid w:val="00972C67"/>
    <w:rsid w:val="00990896"/>
    <w:rsid w:val="009A5CF0"/>
    <w:rsid w:val="00A16147"/>
    <w:rsid w:val="00A40887"/>
    <w:rsid w:val="00A55A28"/>
    <w:rsid w:val="00A5714C"/>
    <w:rsid w:val="00A648BB"/>
    <w:rsid w:val="00A8234C"/>
    <w:rsid w:val="00AA059C"/>
    <w:rsid w:val="00AA1ED2"/>
    <w:rsid w:val="00AB27BC"/>
    <w:rsid w:val="00AC4A34"/>
    <w:rsid w:val="00AD1452"/>
    <w:rsid w:val="00AF389A"/>
    <w:rsid w:val="00B14821"/>
    <w:rsid w:val="00B453F3"/>
    <w:rsid w:val="00B516CF"/>
    <w:rsid w:val="00BE1D7F"/>
    <w:rsid w:val="00BF3E3B"/>
    <w:rsid w:val="00C435C1"/>
    <w:rsid w:val="00C6027B"/>
    <w:rsid w:val="00C61EB9"/>
    <w:rsid w:val="00C91864"/>
    <w:rsid w:val="00CD4518"/>
    <w:rsid w:val="00D02957"/>
    <w:rsid w:val="00D44FFE"/>
    <w:rsid w:val="00D46E86"/>
    <w:rsid w:val="00D51F76"/>
    <w:rsid w:val="00D77AA9"/>
    <w:rsid w:val="00DA0CCD"/>
    <w:rsid w:val="00DA7851"/>
    <w:rsid w:val="00DB0813"/>
    <w:rsid w:val="00DB21B0"/>
    <w:rsid w:val="00DB60D8"/>
    <w:rsid w:val="00DE5C9F"/>
    <w:rsid w:val="00E10F8E"/>
    <w:rsid w:val="00E17793"/>
    <w:rsid w:val="00E20040"/>
    <w:rsid w:val="00E358CA"/>
    <w:rsid w:val="00E4600E"/>
    <w:rsid w:val="00E57027"/>
    <w:rsid w:val="00E66C1B"/>
    <w:rsid w:val="00E71F40"/>
    <w:rsid w:val="00E744E6"/>
    <w:rsid w:val="00E752E9"/>
    <w:rsid w:val="00E8338D"/>
    <w:rsid w:val="00EA4D1E"/>
    <w:rsid w:val="00EA52D8"/>
    <w:rsid w:val="00EC3446"/>
    <w:rsid w:val="00EC696F"/>
    <w:rsid w:val="00F23425"/>
    <w:rsid w:val="00F30BF2"/>
    <w:rsid w:val="00F44FB1"/>
    <w:rsid w:val="00F67DEC"/>
    <w:rsid w:val="00F7360B"/>
    <w:rsid w:val="00F86BB3"/>
    <w:rsid w:val="00FB37E9"/>
    <w:rsid w:val="00FB430A"/>
    <w:rsid w:val="00FE44A7"/>
    <w:rsid w:val="00FF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7071F3"/>
  <w15:docId w15:val="{ED963998-95A3-466E-ACEA-E75A946F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새굴림" w:eastAsia="새굴림" w:hAnsi="새굴림" w:cstheme="minorBidi"/>
        <w:kern w:val="2"/>
        <w:lang w:val="en-US" w:eastAsia="ko-KR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4" w:unhideWhenUsed="1" w:qFormat="1"/>
    <w:lsdException w:name="heading 3" w:semiHidden="1" w:uiPriority="10" w:unhideWhenUsed="1" w:qFormat="1"/>
    <w:lsdException w:name="heading 4" w:semiHidden="1" w:uiPriority="13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2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iPriority="1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716"/>
    <w:pPr>
      <w:widowControl w:val="0"/>
      <w:wordWrap w:val="0"/>
      <w:autoSpaceDE w:val="0"/>
      <w:autoSpaceDN w:val="0"/>
      <w:spacing w:after="200" w:line="276" w:lineRule="auto"/>
      <w:jc w:val="both"/>
    </w:pPr>
    <w:rPr>
      <w:rFonts w:ascii="Consolas" w:eastAsia="Consolas" w:hAnsi="Consolas" w:cs="Consolas"/>
      <w:szCs w:val="22"/>
    </w:rPr>
  </w:style>
  <w:style w:type="paragraph" w:styleId="Heading1">
    <w:name w:val="heading 1"/>
    <w:basedOn w:val="ListParagraph"/>
    <w:next w:val="BodyText"/>
    <w:link w:val="Heading1Char"/>
    <w:uiPriority w:val="1"/>
    <w:qFormat/>
    <w:rsid w:val="00771C90"/>
    <w:pPr>
      <w:numPr>
        <w:numId w:val="23"/>
      </w:numPr>
      <w:outlineLvl w:val="0"/>
    </w:pPr>
    <w:rPr>
      <w:b/>
      <w:w w:val="105"/>
      <w:sz w:val="28"/>
    </w:rPr>
  </w:style>
  <w:style w:type="paragraph" w:styleId="Heading2">
    <w:name w:val="heading 2"/>
    <w:basedOn w:val="ListParagraph"/>
    <w:next w:val="BodyText2"/>
    <w:link w:val="Heading2Char"/>
    <w:uiPriority w:val="4"/>
    <w:qFormat/>
    <w:rsid w:val="0023632E"/>
    <w:pPr>
      <w:numPr>
        <w:ilvl w:val="1"/>
        <w:numId w:val="23"/>
      </w:numPr>
      <w:outlineLvl w:val="1"/>
    </w:pPr>
    <w:rPr>
      <w:b/>
      <w:sz w:val="24"/>
    </w:rPr>
  </w:style>
  <w:style w:type="paragraph" w:styleId="Heading3">
    <w:name w:val="heading 3"/>
    <w:basedOn w:val="ListParagraph"/>
    <w:next w:val="BodyText3"/>
    <w:link w:val="Heading3Char"/>
    <w:uiPriority w:val="10"/>
    <w:qFormat/>
    <w:rsid w:val="00FB430A"/>
    <w:pPr>
      <w:numPr>
        <w:ilvl w:val="2"/>
        <w:numId w:val="23"/>
      </w:numPr>
      <w:outlineLvl w:val="2"/>
    </w:pPr>
    <w:rPr>
      <w:b/>
    </w:rPr>
  </w:style>
  <w:style w:type="paragraph" w:styleId="Heading4">
    <w:name w:val="heading 4"/>
    <w:basedOn w:val="ListParagraph"/>
    <w:next w:val="4"/>
    <w:link w:val="Heading4Char"/>
    <w:uiPriority w:val="13"/>
    <w:qFormat/>
    <w:rsid w:val="00FB430A"/>
    <w:pPr>
      <w:numPr>
        <w:ilvl w:val="3"/>
        <w:numId w:val="2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44FF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D0AFE"/>
  </w:style>
  <w:style w:type="paragraph" w:styleId="Footer">
    <w:name w:val="footer"/>
    <w:basedOn w:val="Normal"/>
    <w:link w:val="FooterChar"/>
    <w:uiPriority w:val="99"/>
    <w:rsid w:val="00D44FF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D0AFE"/>
  </w:style>
  <w:style w:type="paragraph" w:styleId="ListParagraph">
    <w:name w:val="List Paragraph"/>
    <w:basedOn w:val="Normal"/>
    <w:uiPriority w:val="34"/>
    <w:qFormat/>
    <w:rsid w:val="002575D2"/>
    <w:pPr>
      <w:spacing w:before="240" w:after="240" w:line="240" w:lineRule="auto"/>
      <w:jc w:val="left"/>
    </w:pPr>
    <w:rPr>
      <w:rFonts w:ascii="새굴림" w:eastAsia="새굴림"/>
    </w:rPr>
  </w:style>
  <w:style w:type="paragraph" w:styleId="NoSpacing">
    <w:name w:val="No Spacing"/>
    <w:uiPriority w:val="1"/>
    <w:semiHidden/>
    <w:qFormat/>
    <w:rsid w:val="00D44FFE"/>
    <w:pPr>
      <w:widowControl w:val="0"/>
      <w:wordWrap w:val="0"/>
      <w:autoSpaceDE w:val="0"/>
      <w:autoSpaceDN w:val="0"/>
      <w:spacing w:after="0"/>
    </w:pPr>
  </w:style>
  <w:style w:type="paragraph" w:styleId="Title">
    <w:name w:val="Title"/>
    <w:basedOn w:val="Normal"/>
    <w:next w:val="Normal"/>
    <w:link w:val="TitleChar"/>
    <w:qFormat/>
    <w:rsid w:val="00477D28"/>
    <w:pPr>
      <w:spacing w:after="0" w:line="240" w:lineRule="auto"/>
      <w:jc w:val="right"/>
      <w:outlineLvl w:val="0"/>
    </w:pPr>
    <w:rPr>
      <w:rFonts w:ascii="Arial Narrow" w:eastAsia="함초롬돋움" w:hAnsi="Arial Narrow" w:cs="함초롬돋움"/>
      <w:b/>
      <w:bCs/>
      <w:noProof/>
      <w:color w:val="FFFFFF" w:themeColor="background1"/>
      <w:spacing w:val="-20"/>
      <w:sz w:val="96"/>
      <w:szCs w:val="32"/>
    </w:rPr>
  </w:style>
  <w:style w:type="character" w:customStyle="1" w:styleId="TitleChar">
    <w:name w:val="Title Char"/>
    <w:basedOn w:val="DefaultParagraphFont"/>
    <w:link w:val="Title"/>
    <w:rsid w:val="00477D28"/>
    <w:rPr>
      <w:rFonts w:ascii="Arial Narrow" w:eastAsia="함초롬돋움" w:hAnsi="Arial Narrow" w:cs="함초롬돋움"/>
      <w:b/>
      <w:bCs/>
      <w:noProof/>
      <w:color w:val="FFFFFF" w:themeColor="background1"/>
      <w:spacing w:val="-20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4"/>
    <w:rsid w:val="0023632E"/>
    <w:rPr>
      <w:rFonts w:hAnsi="Consolas" w:cs="Consolas"/>
      <w:b/>
      <w:sz w:val="24"/>
      <w:szCs w:val="22"/>
    </w:rPr>
  </w:style>
  <w:style w:type="character" w:customStyle="1" w:styleId="Heading1Char">
    <w:name w:val="Heading 1 Char"/>
    <w:basedOn w:val="DefaultParagraphFont"/>
    <w:link w:val="Heading1"/>
    <w:uiPriority w:val="1"/>
    <w:rsid w:val="00771C90"/>
    <w:rPr>
      <w:rFonts w:hAnsi="Consolas" w:cs="Consolas"/>
      <w:b/>
      <w:w w:val="105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10"/>
    <w:rsid w:val="00FB430A"/>
    <w:rPr>
      <w:rFonts w:hAnsi="Consolas" w:cs="Consolas"/>
      <w:b/>
      <w:szCs w:val="22"/>
    </w:rPr>
  </w:style>
  <w:style w:type="paragraph" w:styleId="TOC1">
    <w:name w:val="toc 1"/>
    <w:basedOn w:val="Normal"/>
    <w:next w:val="Normal"/>
    <w:autoRedefine/>
    <w:uiPriority w:val="39"/>
    <w:qFormat/>
    <w:rsid w:val="00172066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D44FFE"/>
    <w:pPr>
      <w:spacing w:after="0"/>
      <w:ind w:left="200"/>
      <w:jc w:val="left"/>
    </w:pPr>
    <w:rPr>
      <w:rFonts w:asciiTheme="minorHAnsi" w:eastAsia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D44FFE"/>
    <w:pPr>
      <w:spacing w:after="0"/>
      <w:ind w:left="400"/>
      <w:jc w:val="left"/>
    </w:pPr>
    <w:rPr>
      <w:rFonts w:asciiTheme="minorHAnsi" w:eastAsiaTheme="minorHAnsi"/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rsid w:val="00D44FFE"/>
    <w:pPr>
      <w:spacing w:after="0"/>
      <w:ind w:left="60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D44FFE"/>
    <w:pPr>
      <w:spacing w:after="0"/>
      <w:ind w:left="80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D44FFE"/>
    <w:pPr>
      <w:spacing w:after="0"/>
      <w:ind w:left="100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D44FFE"/>
    <w:pPr>
      <w:spacing w:after="0"/>
      <w:ind w:left="120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D44FFE"/>
    <w:pPr>
      <w:spacing w:after="0"/>
      <w:ind w:left="140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D44FFE"/>
    <w:pPr>
      <w:spacing w:after="0"/>
      <w:ind w:left="1600"/>
      <w:jc w:val="left"/>
    </w:pPr>
    <w:rPr>
      <w:rFonts w:asciiTheme="minorHAnsi" w:eastAsiaTheme="minorHAnsi"/>
      <w:sz w:val="18"/>
      <w:szCs w:val="18"/>
    </w:rPr>
  </w:style>
  <w:style w:type="character" w:styleId="Hyperlink">
    <w:name w:val="Hyperlink"/>
    <w:basedOn w:val="DefaultParagraphFont"/>
    <w:uiPriority w:val="99"/>
    <w:rsid w:val="00D44FFE"/>
    <w:rPr>
      <w:color w:val="0000FF" w:themeColor="hyperlink"/>
      <w:u w:val="single"/>
    </w:rPr>
  </w:style>
  <w:style w:type="paragraph" w:customStyle="1" w:styleId="1">
    <w:name w:val="본문1"/>
    <w:basedOn w:val="ListParagraph"/>
    <w:semiHidden/>
    <w:rsid w:val="00C91864"/>
    <w:pPr>
      <w:ind w:left="425"/>
    </w:pPr>
  </w:style>
  <w:style w:type="character" w:customStyle="1" w:styleId="Heading4Char">
    <w:name w:val="Heading 4 Char"/>
    <w:basedOn w:val="DefaultParagraphFont"/>
    <w:link w:val="Heading4"/>
    <w:uiPriority w:val="13"/>
    <w:rsid w:val="00FB430A"/>
    <w:rPr>
      <w:rFonts w:hAnsi="Consolas" w:cs="Consolas"/>
      <w:szCs w:val="22"/>
    </w:rPr>
  </w:style>
  <w:style w:type="paragraph" w:styleId="BodyText">
    <w:name w:val="Body Text"/>
    <w:basedOn w:val="1"/>
    <w:link w:val="BodyTextChar"/>
    <w:uiPriority w:val="2"/>
    <w:rsid w:val="00F44FB1"/>
  </w:style>
  <w:style w:type="character" w:customStyle="1" w:styleId="BodyTextChar">
    <w:name w:val="Body Text Char"/>
    <w:basedOn w:val="DefaultParagraphFont"/>
    <w:link w:val="BodyText"/>
    <w:uiPriority w:val="2"/>
    <w:rsid w:val="00F44FB1"/>
    <w:rPr>
      <w:rFonts w:hAnsi="Consolas" w:cs="Consolas"/>
      <w:szCs w:val="22"/>
    </w:rPr>
  </w:style>
  <w:style w:type="paragraph" w:styleId="BodyText2">
    <w:name w:val="Body Text 2"/>
    <w:basedOn w:val="ListParagraph"/>
    <w:link w:val="BodyText2Char"/>
    <w:uiPriority w:val="5"/>
    <w:rsid w:val="00F44FB1"/>
    <w:pPr>
      <w:ind w:left="992"/>
    </w:pPr>
  </w:style>
  <w:style w:type="character" w:customStyle="1" w:styleId="BodyText2Char">
    <w:name w:val="Body Text 2 Char"/>
    <w:basedOn w:val="DefaultParagraphFont"/>
    <w:link w:val="BodyText2"/>
    <w:uiPriority w:val="5"/>
    <w:rsid w:val="00F44FB1"/>
    <w:rPr>
      <w:rFonts w:hAnsi="Consolas" w:cs="Consolas"/>
      <w:szCs w:val="22"/>
    </w:rPr>
  </w:style>
  <w:style w:type="paragraph" w:styleId="BodyText3">
    <w:name w:val="Body Text 3"/>
    <w:basedOn w:val="ListParagraph"/>
    <w:link w:val="BodyText3Char"/>
    <w:uiPriority w:val="11"/>
    <w:rsid w:val="00C91864"/>
    <w:pPr>
      <w:ind w:left="1418"/>
    </w:pPr>
  </w:style>
  <w:style w:type="character" w:customStyle="1" w:styleId="BodyText3Char">
    <w:name w:val="Body Text 3 Char"/>
    <w:basedOn w:val="DefaultParagraphFont"/>
    <w:link w:val="BodyText3"/>
    <w:uiPriority w:val="11"/>
    <w:rsid w:val="007339CE"/>
  </w:style>
  <w:style w:type="paragraph" w:customStyle="1" w:styleId="4">
    <w:name w:val="본문 4"/>
    <w:basedOn w:val="ListParagraph"/>
    <w:uiPriority w:val="14"/>
    <w:qFormat/>
    <w:rsid w:val="00C91864"/>
    <w:pPr>
      <w:ind w:left="1984"/>
    </w:pPr>
  </w:style>
  <w:style w:type="paragraph" w:styleId="Subtitle">
    <w:name w:val="Subtitle"/>
    <w:basedOn w:val="Normal"/>
    <w:next w:val="Normal"/>
    <w:link w:val="SubtitleChar"/>
    <w:qFormat/>
    <w:rsid w:val="00C61EB9"/>
    <w:pPr>
      <w:spacing w:after="60"/>
      <w:ind w:left="3995"/>
      <w:jc w:val="left"/>
      <w:outlineLvl w:val="1"/>
    </w:pPr>
    <w:rPr>
      <w:rFonts w:ascii="Arial Narrow" w:eastAsiaTheme="majorEastAsia" w:hAnsi="Arial Narrow" w:cstheme="majorBidi"/>
      <w:b/>
      <w:sz w:val="36"/>
      <w:szCs w:val="24"/>
    </w:rPr>
  </w:style>
  <w:style w:type="character" w:customStyle="1" w:styleId="SubtitleChar">
    <w:name w:val="Subtitle Char"/>
    <w:basedOn w:val="DefaultParagraphFont"/>
    <w:link w:val="Subtitle"/>
    <w:rsid w:val="00C61EB9"/>
    <w:rPr>
      <w:rFonts w:ascii="Arial Narrow" w:eastAsiaTheme="majorEastAsia" w:hAnsi="Arial Narrow" w:cstheme="majorBidi"/>
      <w:b/>
      <w:sz w:val="36"/>
      <w:szCs w:val="24"/>
    </w:rPr>
  </w:style>
  <w:style w:type="paragraph" w:customStyle="1" w:styleId="Console1">
    <w:name w:val="Console 1"/>
    <w:basedOn w:val="BodyText"/>
    <w:uiPriority w:val="3"/>
    <w:qFormat/>
    <w:rsid w:val="00F44FB1"/>
    <w:pPr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hd w:val="clear" w:color="auto" w:fill="000000" w:themeFill="text1"/>
      <w:spacing w:after="0"/>
      <w:ind w:left="567"/>
    </w:pPr>
    <w:rPr>
      <w:rFonts w:ascii="Lucida Console" w:hAnsi="Lucida Console"/>
      <w:color w:val="D9D9D9" w:themeColor="background1" w:themeShade="D9"/>
      <w:sz w:val="18"/>
    </w:rPr>
  </w:style>
  <w:style w:type="paragraph" w:customStyle="1" w:styleId="Console2">
    <w:name w:val="Console 2"/>
    <w:basedOn w:val="Console1"/>
    <w:uiPriority w:val="6"/>
    <w:qFormat/>
    <w:rsid w:val="00D51F76"/>
    <w:pPr>
      <w:ind w:left="1134"/>
    </w:pPr>
  </w:style>
  <w:style w:type="paragraph" w:customStyle="1" w:styleId="Console3">
    <w:name w:val="Console 3"/>
    <w:basedOn w:val="Console2"/>
    <w:uiPriority w:val="12"/>
    <w:qFormat/>
    <w:rsid w:val="00D51F76"/>
    <w:pPr>
      <w:ind w:left="1560"/>
    </w:pPr>
  </w:style>
  <w:style w:type="paragraph" w:customStyle="1" w:styleId="Console4">
    <w:name w:val="Console 4"/>
    <w:basedOn w:val="Console3"/>
    <w:uiPriority w:val="15"/>
    <w:qFormat/>
    <w:rsid w:val="00D51F76"/>
    <w:pPr>
      <w:ind w:left="2127"/>
    </w:pPr>
  </w:style>
  <w:style w:type="paragraph" w:customStyle="1" w:styleId="10">
    <w:name w:val="주의 1"/>
    <w:basedOn w:val="Console1"/>
    <w:uiPriority w:val="3"/>
    <w:qFormat/>
    <w:rsid w:val="00050276"/>
    <w:pPr>
      <w:pBdr>
        <w:top w:val="double" w:sz="4" w:space="1" w:color="auto"/>
        <w:left w:val="none" w:sz="0" w:space="0" w:color="auto"/>
        <w:bottom w:val="double" w:sz="4" w:space="1" w:color="auto"/>
        <w:right w:val="none" w:sz="0" w:space="0" w:color="auto"/>
      </w:pBdr>
      <w:shd w:val="clear" w:color="auto" w:fill="FFFFFF" w:themeFill="background1"/>
      <w:spacing w:before="480" w:after="480"/>
    </w:pPr>
    <w:rPr>
      <w:rFonts w:ascii="새굴림"/>
      <w:color w:val="262626" w:themeColor="text1" w:themeTint="D9"/>
      <w:sz w:val="20"/>
    </w:rPr>
  </w:style>
  <w:style w:type="paragraph" w:customStyle="1" w:styleId="Tip1">
    <w:name w:val="Tip 1"/>
    <w:basedOn w:val="10"/>
    <w:uiPriority w:val="3"/>
    <w:qFormat/>
    <w:rsid w:val="00050276"/>
    <w:pPr>
      <w:pBdr>
        <w:top w:val="dashed" w:sz="12" w:space="1" w:color="404040" w:themeColor="text1" w:themeTint="BF"/>
        <w:bottom w:val="dashed" w:sz="12" w:space="1" w:color="404040" w:themeColor="text1" w:themeTint="BF"/>
      </w:pBdr>
      <w:shd w:val="clear" w:color="auto" w:fill="auto"/>
    </w:pPr>
  </w:style>
  <w:style w:type="paragraph" w:customStyle="1" w:styleId="2">
    <w:name w:val="주의 2"/>
    <w:basedOn w:val="10"/>
    <w:uiPriority w:val="6"/>
    <w:qFormat/>
    <w:rsid w:val="007339CE"/>
    <w:pPr>
      <w:ind w:left="1134"/>
    </w:pPr>
  </w:style>
  <w:style w:type="paragraph" w:customStyle="1" w:styleId="Tip2">
    <w:name w:val="Tip 2"/>
    <w:basedOn w:val="Tip1"/>
    <w:uiPriority w:val="6"/>
    <w:qFormat/>
    <w:rsid w:val="007339CE"/>
    <w:pPr>
      <w:ind w:left="1134"/>
    </w:pPr>
  </w:style>
  <w:style w:type="paragraph" w:customStyle="1" w:styleId="3">
    <w:name w:val="주의 3"/>
    <w:basedOn w:val="2"/>
    <w:uiPriority w:val="12"/>
    <w:qFormat/>
    <w:rsid w:val="007339CE"/>
    <w:pPr>
      <w:ind w:left="1560"/>
    </w:pPr>
  </w:style>
  <w:style w:type="paragraph" w:customStyle="1" w:styleId="Tip3">
    <w:name w:val="Tip 3"/>
    <w:basedOn w:val="Tip2"/>
    <w:uiPriority w:val="12"/>
    <w:qFormat/>
    <w:rsid w:val="007339CE"/>
    <w:pPr>
      <w:ind w:left="1560"/>
    </w:pPr>
  </w:style>
  <w:style w:type="paragraph" w:customStyle="1" w:styleId="40">
    <w:name w:val="주의 4"/>
    <w:basedOn w:val="3"/>
    <w:uiPriority w:val="15"/>
    <w:qFormat/>
    <w:rsid w:val="007339CE"/>
    <w:pPr>
      <w:ind w:left="2127"/>
    </w:pPr>
  </w:style>
  <w:style w:type="paragraph" w:customStyle="1" w:styleId="Tip4">
    <w:name w:val="Tip 4"/>
    <w:basedOn w:val="Tip3"/>
    <w:uiPriority w:val="15"/>
    <w:qFormat/>
    <w:rsid w:val="007339CE"/>
    <w:pPr>
      <w:ind w:left="2127"/>
    </w:pPr>
  </w:style>
  <w:style w:type="character" w:styleId="BookTitle">
    <w:name w:val="Book Title"/>
    <w:basedOn w:val="DefaultParagraphFont"/>
    <w:qFormat/>
    <w:rsid w:val="00A40887"/>
    <w:rPr>
      <w:b/>
      <w:bCs/>
      <w:smallCaps/>
      <w:spacing w:val="5"/>
    </w:rPr>
  </w:style>
  <w:style w:type="paragraph" w:customStyle="1" w:styleId="a">
    <w:name w:val="=========="/>
    <w:basedOn w:val="Normal"/>
    <w:uiPriority w:val="1"/>
    <w:qFormat/>
    <w:rsid w:val="000C6126"/>
  </w:style>
  <w:style w:type="paragraph" w:customStyle="1" w:styleId="a0">
    <w:name w:val="==========="/>
    <w:basedOn w:val="a"/>
    <w:uiPriority w:val="4"/>
    <w:qFormat/>
    <w:rsid w:val="000C6126"/>
  </w:style>
  <w:style w:type="paragraph" w:customStyle="1" w:styleId="a1">
    <w:name w:val="============"/>
    <w:basedOn w:val="a0"/>
    <w:uiPriority w:val="7"/>
    <w:qFormat/>
    <w:rsid w:val="000C6126"/>
  </w:style>
  <w:style w:type="paragraph" w:customStyle="1" w:styleId="a2">
    <w:name w:val="============="/>
    <w:basedOn w:val="a1"/>
    <w:uiPriority w:val="13"/>
    <w:qFormat/>
    <w:rsid w:val="000C6126"/>
  </w:style>
  <w:style w:type="table" w:styleId="TableGrid">
    <w:name w:val="Table Grid"/>
    <w:basedOn w:val="TableNormal"/>
    <w:uiPriority w:val="59"/>
    <w:rsid w:val="004E2716"/>
    <w:pPr>
      <w:spacing w:after="0"/>
      <w:jc w:val="both"/>
    </w:pPr>
    <w:rPr>
      <w:rFonts w:asciiTheme="minorHAnsi" w:eastAsiaTheme="minorEastAsia" w:hAnsiTheme="minorHAnsi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4E27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716"/>
    <w:rPr>
      <w:rFonts w:asciiTheme="majorHAnsi" w:eastAsiaTheme="majorEastAsia" w:hAnsiTheme="majorHAnsi" w:cstheme="majorBid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36EC9"/>
    <w:pPr>
      <w:keepNext/>
      <w:keepLines/>
      <w:widowControl/>
      <w:numPr>
        <w:numId w:val="0"/>
      </w:numPr>
      <w:wordWrap/>
      <w:autoSpaceDE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character" w:styleId="PlaceholderText">
    <w:name w:val="Placeholder Text"/>
    <w:basedOn w:val="DefaultParagraphFont"/>
    <w:uiPriority w:val="99"/>
    <w:semiHidden/>
    <w:rsid w:val="00E752E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E44A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44A7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44A7"/>
    <w:rPr>
      <w:rFonts w:ascii="Consolas" w:eastAsia="Consolas" w:hAnsi="Consolas" w:cs="Consolas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4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44A7"/>
    <w:rPr>
      <w:rFonts w:ascii="Consolas" w:eastAsia="Consolas" w:hAnsi="Consolas" w:cs="Consolas"/>
      <w:b/>
      <w:bCs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44A7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44A7"/>
    <w:rPr>
      <w:rFonts w:ascii="Consolas" w:eastAsia="Consolas" w:hAnsi="Consolas" w:cs="Consolas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FE44A7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024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\Downloads\&#52572;&#51333;%20&#52712;&#54633;%20&#49436;&#4988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DA36892F1FB4FF5B878B741FC06A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02BFAE-B451-4169-A08D-D32A5447F423}"/>
      </w:docPartPr>
      <w:docPartBody>
        <w:p w:rsidR="00E106DA" w:rsidRDefault="007775C0">
          <w:pPr>
            <w:pStyle w:val="1DA36892F1FB4FF5B878B741FC06A1C4"/>
          </w:pPr>
          <w:r>
            <w:rPr>
              <w:lang w:val="ko-KR"/>
            </w:rPr>
            <w:t>[텍스트 입력]</w:t>
          </w:r>
        </w:p>
      </w:docPartBody>
    </w:docPart>
    <w:docPart>
      <w:docPartPr>
        <w:name w:val="9CC798E874A84BF585CB8F357F3A2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CB342B-6017-45C3-AF9C-D2BCC167A740}"/>
      </w:docPartPr>
      <w:docPartBody>
        <w:p w:rsidR="00E106DA" w:rsidRDefault="007775C0">
          <w:pPr>
            <w:pStyle w:val="9CC798E874A84BF585CB8F357F3A2C47"/>
          </w:pPr>
          <w:r>
            <w:rPr>
              <w:lang w:val="ko-KR"/>
            </w:rPr>
            <w:t>[텍스트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함초롬돋움">
    <w:altName w:val="Arial Unicode MS"/>
    <w:charset w:val="81"/>
    <w:family w:val="modern"/>
    <w:pitch w:val="variable"/>
    <w:sig w:usb0="F7002EFF" w:usb1="19DFFFFF" w:usb2="001BFDD7" w:usb3="00000000" w:csb0="001F007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5C0"/>
    <w:rsid w:val="00535071"/>
    <w:rsid w:val="007775C0"/>
    <w:rsid w:val="009510EA"/>
    <w:rsid w:val="009B3FD5"/>
    <w:rsid w:val="00AD6DF8"/>
    <w:rsid w:val="00E1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A36892F1FB4FF5B878B741FC06A1C4">
    <w:name w:val="1DA36892F1FB4FF5B878B741FC06A1C4"/>
    <w:pPr>
      <w:widowControl w:val="0"/>
      <w:wordWrap w:val="0"/>
      <w:autoSpaceDE w:val="0"/>
      <w:autoSpaceDN w:val="0"/>
    </w:pPr>
  </w:style>
  <w:style w:type="paragraph" w:customStyle="1" w:styleId="9CC798E874A84BF585CB8F357F3A2C47">
    <w:name w:val="9CC798E874A84BF585CB8F357F3A2C4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8C3CC9-3A4D-4861-B557-55901E8AC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최종 취합 서식.dotx</Template>
  <TotalTime>669</TotalTime>
  <Pages>14</Pages>
  <Words>28</Words>
  <Characters>163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28</cp:revision>
  <dcterms:created xsi:type="dcterms:W3CDTF">2016-02-01T00:37:00Z</dcterms:created>
  <dcterms:modified xsi:type="dcterms:W3CDTF">2016-02-02T05:09:00Z</dcterms:modified>
</cp:coreProperties>
</file>